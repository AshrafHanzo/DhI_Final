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273D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6205F307" wp14:editId="1FB21EFE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7C35297D" id="Rectangle 1" o:spid="_x0000_s1026" alt="&quot;&quot;" style="position:absolute;margin-left:0;margin-top:-31.7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0"/>
        <w:gridCol w:w="360"/>
        <w:gridCol w:w="3240"/>
        <w:gridCol w:w="3690"/>
      </w:tblGrid>
      <w:tr w:rsidR="00CF2BE7" w:rsidRPr="00020BEB" w14:paraId="1CBC7E1B" w14:textId="77777777" w:rsidTr="00AE7B39">
        <w:trPr>
          <w:trHeight w:val="3960"/>
        </w:trPr>
        <w:tc>
          <w:tcPr>
            <w:tcW w:w="3510" w:type="dxa"/>
            <w:vMerge w:val="restart"/>
          </w:tcPr>
          <w:p w14:paraId="710C17EA" w14:textId="449A3574" w:rsidR="00CF2BE7" w:rsidRDefault="006C5F9F" w:rsidP="006C5F9F">
            <w:pPr>
              <w:pStyle w:val="Heading1"/>
            </w:pPr>
            <w:r w:rsidRPr="006C5F9F">
              <w:t>Objective</w:t>
            </w:r>
            <w:r w:rsidR="00AE7B39">
              <w:t xml:space="preserve"> </w:t>
            </w:r>
          </w:p>
          <w:p w14:paraId="2E6A6A92" w14:textId="77777777" w:rsidR="00AE7B39" w:rsidRDefault="00AE7B39" w:rsidP="00AE7B39"/>
          <w:p w14:paraId="357F5DB0" w14:textId="77777777" w:rsidR="00AE7B39" w:rsidRPr="00AE7B39" w:rsidRDefault="00AE7B39" w:rsidP="00AE7B39"/>
          <w:p w14:paraId="3227863D" w14:textId="14AD2A2A" w:rsidR="00AE7B39" w:rsidRPr="00AE7B39" w:rsidRDefault="00AE7B39" w:rsidP="00AE7B39">
            <w:r>
              <w:t xml:space="preserve">Enthusiastic and dedicated human resources graduate seeking an entry level HR position Where I can apply my academic knowledge interpersonal skills and passion for employee engagement and organizational development to support the HR and contribute to company growth </w:t>
            </w:r>
          </w:p>
          <w:p w14:paraId="77FE5428" w14:textId="77777777" w:rsidR="00CF2BE7" w:rsidRDefault="00CF2BE7" w:rsidP="003F1D3E"/>
          <w:p w14:paraId="72EF6EF3" w14:textId="67BDA10C" w:rsidR="00CF2BE7" w:rsidRPr="00EF0E02" w:rsidRDefault="00CF2BE7" w:rsidP="006C5F9F"/>
        </w:tc>
        <w:tc>
          <w:tcPr>
            <w:tcW w:w="360" w:type="dxa"/>
            <w:vMerge w:val="restart"/>
          </w:tcPr>
          <w:p w14:paraId="66805A2F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</w:tcPr>
          <w:p w14:paraId="6510AB4B" w14:textId="652ED25A" w:rsidR="34C479AF" w:rsidRDefault="00921757" w:rsidP="1461E2F6">
            <w:pPr>
              <w:pStyle w:val="Title"/>
            </w:pPr>
            <w:r>
              <w:t xml:space="preserve">DHIVIYA JANANI </w:t>
            </w:r>
          </w:p>
          <w:p w14:paraId="4B883D81" w14:textId="789E7D07" w:rsidR="00CF2BE7" w:rsidRPr="00E06CE9" w:rsidRDefault="00921757" w:rsidP="00E06CE9">
            <w:pPr>
              <w:pStyle w:val="Subtitle"/>
            </w:pPr>
            <w:r>
              <w:t xml:space="preserve"> graduate MBA </w:t>
            </w:r>
          </w:p>
          <w:p w14:paraId="44AC4EDC" w14:textId="77777777" w:rsidR="00CF2BE7" w:rsidRPr="006C5F9F" w:rsidRDefault="00CF2BE7" w:rsidP="00B86C53"/>
          <w:p w14:paraId="215A3553" w14:textId="2329D9AC" w:rsidR="00CF2BE7" w:rsidRPr="00EF0E02" w:rsidRDefault="006C5F9F" w:rsidP="006C5F9F">
            <w:r w:rsidRPr="006C5F9F">
              <w:t xml:space="preserve">I am passionate </w:t>
            </w:r>
            <w:r w:rsidR="00542F79">
              <w:t>in Marketing &amp; HR</w:t>
            </w:r>
            <w:r w:rsidRPr="006C5F9F">
              <w:t xml:space="preserve"> that are both visually stunning and intuitive, and always strive to create </w:t>
            </w:r>
            <w:r w:rsidR="00542F79">
              <w:t>confidence</w:t>
            </w:r>
            <w:r w:rsidRPr="006C5F9F">
              <w:t xml:space="preserve"> that delight and engage users.</w:t>
            </w:r>
          </w:p>
        </w:tc>
      </w:tr>
      <w:tr w:rsidR="00CF2BE7" w:rsidRPr="00020BEB" w14:paraId="2CDD4699" w14:textId="77777777" w:rsidTr="00AE7B39">
        <w:trPr>
          <w:trHeight w:val="180"/>
        </w:trPr>
        <w:tc>
          <w:tcPr>
            <w:tcW w:w="3510" w:type="dxa"/>
            <w:vMerge/>
          </w:tcPr>
          <w:p w14:paraId="063E9A31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60" w:type="dxa"/>
            <w:vMerge/>
          </w:tcPr>
          <w:p w14:paraId="2AAE0F1C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  <w:tcBorders>
              <w:bottom w:val="single" w:sz="4" w:space="0" w:color="000000" w:themeColor="text1"/>
            </w:tcBorders>
          </w:tcPr>
          <w:p w14:paraId="72867FAF" w14:textId="77777777" w:rsidR="00CF2BE7" w:rsidRPr="00AD590F" w:rsidRDefault="00CF2BE7" w:rsidP="00F46F61"/>
        </w:tc>
      </w:tr>
      <w:tr w:rsidR="00CF2BE7" w:rsidRPr="00020BEB" w14:paraId="1889250F" w14:textId="77777777" w:rsidTr="00AE7B39">
        <w:trPr>
          <w:trHeight w:val="432"/>
        </w:trPr>
        <w:tc>
          <w:tcPr>
            <w:tcW w:w="3510" w:type="dxa"/>
            <w:vMerge w:val="restart"/>
          </w:tcPr>
          <w:p w14:paraId="3FEA3652" w14:textId="77777777" w:rsidR="00CF2BE7" w:rsidRDefault="00CF2BE7" w:rsidP="003F1D3E"/>
          <w:p w14:paraId="1732C05B" w14:textId="77777777" w:rsidR="00CF2BE7" w:rsidRDefault="00CF2BE7" w:rsidP="003F1D3E"/>
          <w:p w14:paraId="110A315D" w14:textId="77777777" w:rsidR="00CF2BE7" w:rsidRPr="00771A46" w:rsidRDefault="006C5F9F" w:rsidP="006C5F9F">
            <w:pPr>
              <w:pStyle w:val="Heading1"/>
            </w:pPr>
            <w:r w:rsidRPr="006C5F9F">
              <w:t>Contact</w:t>
            </w:r>
          </w:p>
          <w:p w14:paraId="4F146924" w14:textId="77777777" w:rsidR="00CF2BE7" w:rsidRPr="00020BEB" w:rsidRDefault="00CF2BE7" w:rsidP="00CF2BE7">
            <w:pPr>
              <w:rPr>
                <w:color w:val="auto"/>
                <w:szCs w:val="20"/>
              </w:rPr>
            </w:pPr>
          </w:p>
          <w:p w14:paraId="5D12784C" w14:textId="4D06CDD0" w:rsidR="00CF2BE7" w:rsidRPr="006C5F9F" w:rsidRDefault="00E82C3E" w:rsidP="006C5F9F">
            <w:pPr>
              <w:pStyle w:val="ListBullet"/>
            </w:pPr>
            <w:r>
              <w:t>dhiviyajananidj@gmail.com</w:t>
            </w:r>
          </w:p>
          <w:p w14:paraId="5D687EF8" w14:textId="6D0AD9E8" w:rsidR="00AE7B39" w:rsidRPr="006C5F9F" w:rsidRDefault="00AE7B39" w:rsidP="00AE7B39">
            <w:pPr>
              <w:pStyle w:val="ListBullet"/>
            </w:pPr>
            <w:hyperlink r:id="rId11" w:history="1">
              <w:r w:rsidRPr="00DC7E39">
                <w:rPr>
                  <w:rStyle w:val="Hyperlink"/>
                </w:rPr>
                <w:t>www.linkedin.com.in</w:t>
              </w:r>
            </w:hyperlink>
            <w:r>
              <w:t>.dhiviya</w:t>
            </w:r>
          </w:p>
          <w:p w14:paraId="4B2F01A5" w14:textId="4DC27B04" w:rsidR="003F1D3E" w:rsidRPr="006C5F9F" w:rsidRDefault="00AE7B39" w:rsidP="006C5F9F">
            <w:pPr>
              <w:pStyle w:val="ListBullet"/>
            </w:pPr>
            <w:r>
              <w:t>9500817085</w:t>
            </w:r>
          </w:p>
          <w:p w14:paraId="655EFE57" w14:textId="54A5626C" w:rsidR="00CF2BE7" w:rsidRPr="006C5F9F" w:rsidRDefault="00AE7B39" w:rsidP="006C5F9F">
            <w:pPr>
              <w:pStyle w:val="ListBullet"/>
            </w:pPr>
            <w:proofErr w:type="spellStart"/>
            <w:proofErr w:type="gramStart"/>
            <w:r>
              <w:t>Mudhaliarpet</w:t>
            </w:r>
            <w:proofErr w:type="spellEnd"/>
            <w:r>
              <w:t xml:space="preserve"> ,</w:t>
            </w:r>
            <w:proofErr w:type="gramEnd"/>
            <w:r>
              <w:t xml:space="preserve"> Pondicherry </w:t>
            </w:r>
          </w:p>
          <w:p w14:paraId="085042ED" w14:textId="77777777" w:rsidR="00CF2BE7" w:rsidRDefault="00CF2BE7" w:rsidP="00356AB0"/>
          <w:p w14:paraId="0A24201E" w14:textId="77777777" w:rsidR="00356AB0" w:rsidRDefault="00356AB0" w:rsidP="00356AB0"/>
          <w:p w14:paraId="26F0E435" w14:textId="77777777" w:rsidR="00356AB0" w:rsidRDefault="00356AB0" w:rsidP="00356AB0"/>
          <w:p w14:paraId="026F9FC5" w14:textId="77777777" w:rsidR="00CF2BE7" w:rsidRDefault="00CF2BE7" w:rsidP="00356AB0"/>
          <w:p w14:paraId="0F510C3B" w14:textId="77777777" w:rsidR="00CF2BE7" w:rsidRPr="00C822BF" w:rsidRDefault="006C5F9F" w:rsidP="006C5F9F">
            <w:pPr>
              <w:pStyle w:val="Heading1"/>
            </w:pPr>
            <w:r w:rsidRPr="006C5F9F">
              <w:t>Education</w:t>
            </w:r>
          </w:p>
          <w:p w14:paraId="334EE7BD" w14:textId="77777777" w:rsidR="00CF2BE7" w:rsidRPr="009B4B3C" w:rsidRDefault="00CF2BE7" w:rsidP="00CF2BE7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14:paraId="046BD5AA" w14:textId="77777777" w:rsidR="00E82C3E" w:rsidRDefault="00E82C3E" w:rsidP="00356AB0">
            <w:pPr>
              <w:rPr>
                <w:lang w:val="it-IT"/>
              </w:rPr>
            </w:pPr>
            <w:r>
              <w:rPr>
                <w:lang w:val="it-IT"/>
              </w:rPr>
              <w:t xml:space="preserve">MBA graduate in </w:t>
            </w:r>
          </w:p>
          <w:p w14:paraId="0D4A15CD" w14:textId="37F09F18" w:rsidR="00E82C3E" w:rsidRDefault="00E82C3E" w:rsidP="00356AB0">
            <w:pPr>
              <w:rPr>
                <w:lang w:val="it-IT"/>
              </w:rPr>
            </w:pPr>
            <w:r>
              <w:rPr>
                <w:lang w:val="it-IT"/>
              </w:rPr>
              <w:t>(Marketing &amp; HR)</w:t>
            </w:r>
          </w:p>
          <w:p w14:paraId="67E946B9" w14:textId="77777777" w:rsidR="00CF2BE7" w:rsidRDefault="00CF2BE7" w:rsidP="00356AB0">
            <w:pPr>
              <w:rPr>
                <w:lang w:val="it-IT"/>
              </w:rPr>
            </w:pPr>
          </w:p>
          <w:p w14:paraId="7B4B1D11" w14:textId="77777777" w:rsidR="00356AB0" w:rsidRDefault="00356AB0" w:rsidP="00356AB0">
            <w:pPr>
              <w:rPr>
                <w:lang w:val="it-IT"/>
              </w:rPr>
            </w:pPr>
          </w:p>
          <w:p w14:paraId="0BA70AAB" w14:textId="77777777" w:rsidR="00CF2BE7" w:rsidRDefault="00CF2BE7" w:rsidP="00356AB0">
            <w:pPr>
              <w:rPr>
                <w:lang w:val="it-IT"/>
              </w:rPr>
            </w:pPr>
          </w:p>
          <w:p w14:paraId="2250EE68" w14:textId="77777777" w:rsidR="00CF2BE7" w:rsidRPr="00C822BF" w:rsidRDefault="006C5F9F" w:rsidP="006C5F9F">
            <w:pPr>
              <w:pStyle w:val="Heading1"/>
            </w:pPr>
            <w:r w:rsidRPr="006C5F9F">
              <w:t>Skills</w:t>
            </w:r>
          </w:p>
          <w:p w14:paraId="15D6CCAC" w14:textId="77777777" w:rsidR="00CF2BE7" w:rsidRPr="008377D9" w:rsidRDefault="00CF2BE7" w:rsidP="00CF2BE7">
            <w:pPr>
              <w:spacing w:line="360" w:lineRule="auto"/>
              <w:rPr>
                <w:color w:val="auto"/>
                <w:szCs w:val="20"/>
              </w:rPr>
            </w:pPr>
          </w:p>
          <w:p w14:paraId="6C76A17F" w14:textId="4C8D76B1" w:rsidR="006C5F9F" w:rsidRPr="006C5F9F" w:rsidRDefault="00B129DD" w:rsidP="006C5F9F">
            <w:pPr>
              <w:pStyle w:val="ListBullet"/>
            </w:pPr>
            <w:r>
              <w:t>Adaptability &amp; Flexibility</w:t>
            </w:r>
          </w:p>
          <w:p w14:paraId="1E1E7C20" w14:textId="5F9949CB" w:rsidR="006C5F9F" w:rsidRPr="006C5F9F" w:rsidRDefault="00B129DD" w:rsidP="006C5F9F">
            <w:pPr>
              <w:pStyle w:val="ListBullet"/>
            </w:pPr>
            <w:r>
              <w:t xml:space="preserve">Leadership &amp; motivation </w:t>
            </w:r>
          </w:p>
          <w:p w14:paraId="128C9C30" w14:textId="4C596DE9" w:rsidR="006C5F9F" w:rsidRPr="006C5F9F" w:rsidRDefault="00E82C3E" w:rsidP="006C5F9F">
            <w:pPr>
              <w:pStyle w:val="ListBullet"/>
            </w:pPr>
            <w:r>
              <w:t xml:space="preserve">Communication </w:t>
            </w:r>
          </w:p>
          <w:p w14:paraId="375098A2" w14:textId="66081529" w:rsidR="00CF2BE7" w:rsidRPr="00CF2BE7" w:rsidRDefault="00E82C3E" w:rsidP="006C5F9F">
            <w:pPr>
              <w:pStyle w:val="ListBullet"/>
            </w:pPr>
            <w:r>
              <w:t xml:space="preserve"> Training &amp; Development </w:t>
            </w:r>
          </w:p>
        </w:tc>
        <w:tc>
          <w:tcPr>
            <w:tcW w:w="360" w:type="dxa"/>
            <w:vMerge/>
          </w:tcPr>
          <w:p w14:paraId="29FC455C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 w:themeColor="text1"/>
            </w:tcBorders>
          </w:tcPr>
          <w:p w14:paraId="4DFDB157" w14:textId="77777777" w:rsidR="00CF2BE7" w:rsidRPr="00CA07A7" w:rsidRDefault="00CF2BE7" w:rsidP="00F46F61"/>
        </w:tc>
      </w:tr>
      <w:tr w:rsidR="00CF2BE7" w:rsidRPr="00020BEB" w14:paraId="4BABFAD9" w14:textId="77777777" w:rsidTr="00AE7B39">
        <w:trPr>
          <w:trHeight w:val="3197"/>
        </w:trPr>
        <w:tc>
          <w:tcPr>
            <w:tcW w:w="3510" w:type="dxa"/>
            <w:vMerge/>
          </w:tcPr>
          <w:p w14:paraId="605F6ABE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60" w:type="dxa"/>
            <w:vMerge/>
          </w:tcPr>
          <w:p w14:paraId="478EE100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</w:tcPr>
          <w:p w14:paraId="4F5A9F01" w14:textId="00C77F7A" w:rsidR="00CF2BE7" w:rsidRPr="00020BEB" w:rsidRDefault="00542F79" w:rsidP="006C5F9F">
            <w:pPr>
              <w:pStyle w:val="Heading1"/>
            </w:pPr>
            <w:r>
              <w:t xml:space="preserve">Internship </w:t>
            </w:r>
          </w:p>
          <w:p w14:paraId="6292D9AE" w14:textId="77777777" w:rsidR="00CF2BE7" w:rsidRDefault="00CF2BE7" w:rsidP="00CF2BE7"/>
          <w:p w14:paraId="777D4BE6" w14:textId="5523931A" w:rsidR="006C5F9F" w:rsidRDefault="00542F79" w:rsidP="00542F79">
            <w:pPr>
              <w:pStyle w:val="Heading2"/>
            </w:pPr>
            <w:r>
              <w:t xml:space="preserve">THE PONDICHERRY CENTRAL CO-OP PROCESSING SUPLLY &amp; Marketing society </w:t>
            </w:r>
          </w:p>
          <w:p w14:paraId="369D88F3" w14:textId="77777777" w:rsidR="00542F79" w:rsidRPr="00542F79" w:rsidRDefault="00542F79" w:rsidP="00542F79"/>
          <w:p w14:paraId="6E971118" w14:textId="77777777" w:rsidR="00CF2BE7" w:rsidRDefault="00542F79" w:rsidP="006C5F9F">
            <w:r>
              <w:t xml:space="preserve">It provides numerous benefits to the practical section </w:t>
            </w:r>
          </w:p>
          <w:p w14:paraId="716F665F" w14:textId="77777777" w:rsidR="00542F79" w:rsidRDefault="00542F79" w:rsidP="006C5F9F"/>
          <w:p w14:paraId="2E0D1975" w14:textId="77777777" w:rsidR="00542F79" w:rsidRDefault="00542F79" w:rsidP="006C5F9F">
            <w:pPr>
              <w:rPr>
                <w:b/>
                <w:bCs/>
              </w:rPr>
            </w:pPr>
            <w:r w:rsidRPr="00F141EC">
              <w:rPr>
                <w:b/>
                <w:bCs/>
              </w:rPr>
              <w:t>R CHANDRASEKAR &amp; CO CHARTERED ACCOUN</w:t>
            </w:r>
            <w:r w:rsidR="00F141EC" w:rsidRPr="00F141EC">
              <w:rPr>
                <w:b/>
                <w:bCs/>
              </w:rPr>
              <w:t xml:space="preserve">TANTS </w:t>
            </w:r>
          </w:p>
          <w:p w14:paraId="2135979E" w14:textId="77777777" w:rsidR="00F141EC" w:rsidRDefault="00F141EC" w:rsidP="006C5F9F">
            <w:pPr>
              <w:rPr>
                <w:b/>
                <w:bCs/>
              </w:rPr>
            </w:pPr>
          </w:p>
          <w:p w14:paraId="0284B0E2" w14:textId="64FAE466" w:rsidR="00F141EC" w:rsidRDefault="00F141EC" w:rsidP="006C5F9F">
            <w:r w:rsidRPr="00F141EC">
              <w:t>G</w:t>
            </w:r>
            <w:r>
              <w:t xml:space="preserve">athering audit evidence </w:t>
            </w:r>
            <w:proofErr w:type="spellStart"/>
            <w:r>
              <w:t>evaluvation</w:t>
            </w:r>
            <w:proofErr w:type="spellEnd"/>
            <w:r>
              <w:t xml:space="preserve"> </w:t>
            </w:r>
            <w:proofErr w:type="spellStart"/>
            <w:r>
              <w:t>deceding</w:t>
            </w:r>
            <w:proofErr w:type="spellEnd"/>
            <w:r>
              <w:t xml:space="preserve"> on </w:t>
            </w:r>
            <w:proofErr w:type="spellStart"/>
            <w:r>
              <w:t>reability</w:t>
            </w:r>
            <w:proofErr w:type="spellEnd"/>
            <w:r>
              <w:t xml:space="preserve"> </w:t>
            </w:r>
          </w:p>
          <w:p w14:paraId="22A3D41C" w14:textId="77777777" w:rsidR="00F141EC" w:rsidRDefault="00F141EC" w:rsidP="006C5F9F"/>
          <w:p w14:paraId="0DDF6F57" w14:textId="77777777" w:rsidR="00F141EC" w:rsidRDefault="00F141EC" w:rsidP="006C5F9F">
            <w:pPr>
              <w:rPr>
                <w:b/>
                <w:bCs/>
              </w:rPr>
            </w:pPr>
            <w:r w:rsidRPr="00F141EC">
              <w:rPr>
                <w:b/>
                <w:bCs/>
              </w:rPr>
              <w:t xml:space="preserve">KK NAG PVT LTD </w:t>
            </w:r>
          </w:p>
          <w:p w14:paraId="71097997" w14:textId="77777777" w:rsidR="00F141EC" w:rsidRDefault="00F141EC" w:rsidP="006C5F9F">
            <w:pPr>
              <w:rPr>
                <w:b/>
                <w:bCs/>
              </w:rPr>
            </w:pPr>
          </w:p>
          <w:p w14:paraId="452B4E2B" w14:textId="3F728D6E" w:rsidR="00F141EC" w:rsidRPr="00F141EC" w:rsidRDefault="00F141EC" w:rsidP="006C5F9F">
            <w:r w:rsidRPr="00F141EC">
              <w:t>Su</w:t>
            </w:r>
            <w:r>
              <w:t xml:space="preserve">ccessfully done my Major project in </w:t>
            </w:r>
            <w:proofErr w:type="spellStart"/>
            <w:r>
              <w:t>Hr</w:t>
            </w:r>
            <w:proofErr w:type="spellEnd"/>
            <w:r>
              <w:t xml:space="preserve"> in training and development </w:t>
            </w:r>
          </w:p>
          <w:p w14:paraId="1CD5A873" w14:textId="5D6AC210" w:rsidR="00F141EC" w:rsidRPr="00F141EC" w:rsidRDefault="00F141EC" w:rsidP="006C5F9F">
            <w:pPr>
              <w:rPr>
                <w:b/>
                <w:bCs/>
              </w:rPr>
            </w:pPr>
          </w:p>
        </w:tc>
      </w:tr>
      <w:tr w:rsidR="00CF2BE7" w:rsidRPr="00020BEB" w14:paraId="577E23B0" w14:textId="77777777" w:rsidTr="00AE7B39">
        <w:trPr>
          <w:trHeight w:val="180"/>
        </w:trPr>
        <w:tc>
          <w:tcPr>
            <w:tcW w:w="3510" w:type="dxa"/>
            <w:vMerge/>
          </w:tcPr>
          <w:p w14:paraId="1FC34414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60" w:type="dxa"/>
            <w:vMerge/>
          </w:tcPr>
          <w:p w14:paraId="211786AA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1E95E19B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76FCB379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053E9EA5" w14:textId="77777777" w:rsidTr="00AE7B39">
        <w:trPr>
          <w:trHeight w:val="512"/>
        </w:trPr>
        <w:tc>
          <w:tcPr>
            <w:tcW w:w="3510" w:type="dxa"/>
            <w:vMerge/>
          </w:tcPr>
          <w:p w14:paraId="1D2C0529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60" w:type="dxa"/>
            <w:vMerge/>
          </w:tcPr>
          <w:p w14:paraId="3CCEB0CA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</w:tcPr>
          <w:p w14:paraId="60610661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59DF4F27" w14:textId="77777777" w:rsidTr="00AE7B39">
        <w:trPr>
          <w:trHeight w:val="2189"/>
        </w:trPr>
        <w:tc>
          <w:tcPr>
            <w:tcW w:w="3510" w:type="dxa"/>
            <w:vMerge/>
          </w:tcPr>
          <w:p w14:paraId="4E58C687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60" w:type="dxa"/>
            <w:vMerge/>
          </w:tcPr>
          <w:p w14:paraId="3EC517CA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</w:tcPr>
          <w:p w14:paraId="2ADB8EA3" w14:textId="74EC3B4D" w:rsidR="00F141EC" w:rsidRDefault="00F141EC" w:rsidP="006C5F9F">
            <w:pPr>
              <w:rPr>
                <w:b/>
                <w:bCs/>
              </w:rPr>
            </w:pPr>
            <w:r w:rsidRPr="00F141EC">
              <w:rPr>
                <w:b/>
                <w:bCs/>
              </w:rPr>
              <w:t>CERTIFICATIONS</w:t>
            </w:r>
            <w:r>
              <w:rPr>
                <w:b/>
                <w:bCs/>
              </w:rPr>
              <w:t xml:space="preserve"> </w:t>
            </w:r>
          </w:p>
          <w:p w14:paraId="513288B7" w14:textId="77777777" w:rsidR="00F141EC" w:rsidRDefault="00F141EC" w:rsidP="006C5F9F">
            <w:pPr>
              <w:rPr>
                <w:b/>
                <w:bCs/>
              </w:rPr>
            </w:pPr>
          </w:p>
          <w:p w14:paraId="7B38E5B0" w14:textId="40AD4CA0" w:rsidR="00F141EC" w:rsidRDefault="00F141EC" w:rsidP="006C5F9F">
            <w:r w:rsidRPr="00F141EC">
              <w:t>D</w:t>
            </w:r>
            <w:r>
              <w:t>iploma in computer Ap</w:t>
            </w:r>
            <w:r w:rsidR="00B129DD">
              <w:t xml:space="preserve">plication </w:t>
            </w:r>
          </w:p>
          <w:p w14:paraId="5E69ED5F" w14:textId="476153B9" w:rsidR="00B129DD" w:rsidRDefault="00B129DD" w:rsidP="006C5F9F">
            <w:r>
              <w:t xml:space="preserve">Tally professional </w:t>
            </w:r>
          </w:p>
          <w:p w14:paraId="5385768E" w14:textId="226883CD" w:rsidR="00B129DD" w:rsidRDefault="00B129DD" w:rsidP="006C5F9F">
            <w:r>
              <w:t>Basic of AI</w:t>
            </w:r>
          </w:p>
          <w:p w14:paraId="56C708A1" w14:textId="3F36C00E" w:rsidR="00B129DD" w:rsidRDefault="00B129DD" w:rsidP="006C5F9F">
            <w:r>
              <w:t xml:space="preserve">People Management </w:t>
            </w:r>
          </w:p>
          <w:p w14:paraId="35DDD6B5" w14:textId="1A82AE61" w:rsidR="00B129DD" w:rsidRPr="00F141EC" w:rsidRDefault="00B129DD" w:rsidP="006C5F9F">
            <w:r>
              <w:t xml:space="preserve"> </w:t>
            </w:r>
          </w:p>
          <w:p w14:paraId="3064DEDF" w14:textId="77777777" w:rsidR="00F141EC" w:rsidRDefault="00F141EC" w:rsidP="006C5F9F"/>
          <w:p w14:paraId="0AB84297" w14:textId="72745BA2" w:rsidR="00CF2BE7" w:rsidRPr="00CF2BE7" w:rsidRDefault="00CF2BE7" w:rsidP="006C5F9F">
            <w:pPr>
              <w:rPr>
                <w:color w:val="auto"/>
                <w:szCs w:val="20"/>
              </w:rPr>
            </w:pPr>
          </w:p>
        </w:tc>
      </w:tr>
      <w:tr w:rsidR="003F1D3E" w:rsidRPr="00020BEB" w14:paraId="7DC8C5AA" w14:textId="77777777" w:rsidTr="00AE7B39">
        <w:trPr>
          <w:trHeight w:val="153"/>
        </w:trPr>
        <w:tc>
          <w:tcPr>
            <w:tcW w:w="3510" w:type="dxa"/>
            <w:vMerge/>
          </w:tcPr>
          <w:p w14:paraId="66EC8320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360" w:type="dxa"/>
            <w:vMerge/>
          </w:tcPr>
          <w:p w14:paraId="1A6F5B69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3D129D7E" w14:textId="77777777"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14:paraId="0E30B628" w14:textId="77777777" w:rsidR="003F1D3E" w:rsidRDefault="003F1D3E" w:rsidP="00CF2BE7">
            <w:pPr>
              <w:pStyle w:val="Heading1"/>
            </w:pPr>
          </w:p>
        </w:tc>
      </w:tr>
      <w:tr w:rsidR="00CF2BE7" w:rsidRPr="00020BEB" w14:paraId="3B82D569" w14:textId="77777777" w:rsidTr="00AE7B39">
        <w:trPr>
          <w:trHeight w:val="215"/>
        </w:trPr>
        <w:tc>
          <w:tcPr>
            <w:tcW w:w="3510" w:type="dxa"/>
            <w:vMerge/>
          </w:tcPr>
          <w:p w14:paraId="1A54003F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60" w:type="dxa"/>
            <w:vMerge/>
          </w:tcPr>
          <w:p w14:paraId="239A4389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</w:tcPr>
          <w:p w14:paraId="05A1E9AD" w14:textId="77777777" w:rsidR="00CF2BE7" w:rsidRDefault="00CF2BE7" w:rsidP="00CF2BE7">
            <w:pPr>
              <w:pStyle w:val="Heading1"/>
            </w:pPr>
          </w:p>
          <w:p w14:paraId="2B529C22" w14:textId="77777777" w:rsidR="00E82C3E" w:rsidRDefault="00E82C3E" w:rsidP="00E82C3E">
            <w:pPr>
              <w:rPr>
                <w:b/>
                <w:bCs/>
              </w:rPr>
            </w:pPr>
            <w:r w:rsidRPr="00E82C3E">
              <w:rPr>
                <w:b/>
                <w:bCs/>
              </w:rPr>
              <w:t xml:space="preserve">TECHICAL SKILLS </w:t>
            </w:r>
            <w:r>
              <w:rPr>
                <w:b/>
                <w:bCs/>
              </w:rPr>
              <w:t xml:space="preserve"> </w:t>
            </w:r>
          </w:p>
          <w:p w14:paraId="7B23E24B" w14:textId="77777777" w:rsidR="00E82C3E" w:rsidRDefault="00E82C3E" w:rsidP="00E82C3E">
            <w:pPr>
              <w:rPr>
                <w:b/>
                <w:bCs/>
              </w:rPr>
            </w:pPr>
          </w:p>
          <w:p w14:paraId="701D9FA8" w14:textId="60E5A705" w:rsidR="00E82C3E" w:rsidRPr="00E82C3E" w:rsidRDefault="00E82C3E" w:rsidP="00E82C3E">
            <w:r w:rsidRPr="00E82C3E">
              <w:t>MS</w:t>
            </w:r>
            <w:r>
              <w:t xml:space="preserve"> office </w:t>
            </w:r>
            <w:proofErr w:type="gramStart"/>
            <w:r>
              <w:t>( word</w:t>
            </w:r>
            <w:proofErr w:type="gramEnd"/>
            <w:r>
              <w:t xml:space="preserve"> , </w:t>
            </w:r>
            <w:proofErr w:type="gramStart"/>
            <w:r>
              <w:t>excel ,</w:t>
            </w:r>
            <w:proofErr w:type="gramEnd"/>
            <w:r>
              <w:t xml:space="preserve"> </w:t>
            </w:r>
            <w:proofErr w:type="spellStart"/>
            <w:r>
              <w:t>powerpoint</w:t>
            </w:r>
            <w:proofErr w:type="spellEnd"/>
            <w:r>
              <w:t>)</w:t>
            </w:r>
          </w:p>
        </w:tc>
      </w:tr>
      <w:tr w:rsidR="00CF2BE7" w:rsidRPr="00020BEB" w14:paraId="15A4137B" w14:textId="77777777" w:rsidTr="00AE7B39">
        <w:trPr>
          <w:trHeight w:val="80"/>
        </w:trPr>
        <w:tc>
          <w:tcPr>
            <w:tcW w:w="3510" w:type="dxa"/>
            <w:vMerge/>
          </w:tcPr>
          <w:p w14:paraId="2541EDD8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60" w:type="dxa"/>
            <w:vMerge/>
          </w:tcPr>
          <w:p w14:paraId="6D4E42FE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</w:tcPr>
          <w:p w14:paraId="6A6A935C" w14:textId="461F0A59" w:rsidR="00CF2BE7" w:rsidRPr="00343C48" w:rsidRDefault="00CF2BE7" w:rsidP="006C5F9F"/>
        </w:tc>
      </w:tr>
    </w:tbl>
    <w:p w14:paraId="528C0E1B" w14:textId="77777777"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3A57" w14:textId="77777777" w:rsidR="00921757" w:rsidRDefault="00921757" w:rsidP="00AA35A8">
      <w:pPr>
        <w:spacing w:line="240" w:lineRule="auto"/>
      </w:pPr>
      <w:r>
        <w:separator/>
      </w:r>
    </w:p>
  </w:endnote>
  <w:endnote w:type="continuationSeparator" w:id="0">
    <w:p w14:paraId="58DB89A8" w14:textId="77777777" w:rsidR="00921757" w:rsidRDefault="00921757" w:rsidP="00AA35A8">
      <w:pPr>
        <w:spacing w:line="240" w:lineRule="auto"/>
      </w:pPr>
      <w:r>
        <w:continuationSeparator/>
      </w:r>
    </w:p>
  </w:endnote>
  <w:endnote w:type="continuationNotice" w:id="1">
    <w:p w14:paraId="2CB0B853" w14:textId="77777777" w:rsidR="00921757" w:rsidRDefault="0092175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CE87" w14:textId="77777777" w:rsidR="00921757" w:rsidRDefault="00921757" w:rsidP="00AA35A8">
      <w:pPr>
        <w:spacing w:line="240" w:lineRule="auto"/>
      </w:pPr>
      <w:r>
        <w:separator/>
      </w:r>
    </w:p>
  </w:footnote>
  <w:footnote w:type="continuationSeparator" w:id="0">
    <w:p w14:paraId="2C97C772" w14:textId="77777777" w:rsidR="00921757" w:rsidRDefault="00921757" w:rsidP="00AA35A8">
      <w:pPr>
        <w:spacing w:line="240" w:lineRule="auto"/>
      </w:pPr>
      <w:r>
        <w:continuationSeparator/>
      </w:r>
    </w:p>
  </w:footnote>
  <w:footnote w:type="continuationNotice" w:id="1">
    <w:p w14:paraId="6E0E3DBC" w14:textId="77777777" w:rsidR="00921757" w:rsidRDefault="0092175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9" type="#_x0000_t75" style="width:13.8pt;height:13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7"/>
  </w:num>
  <w:num w:numId="3" w16cid:durableId="1774394388">
    <w:abstractNumId w:val="3"/>
  </w:num>
  <w:num w:numId="4" w16cid:durableId="2058429382">
    <w:abstractNumId w:val="4"/>
  </w:num>
  <w:num w:numId="5" w16cid:durableId="537013467">
    <w:abstractNumId w:val="2"/>
  </w:num>
  <w:num w:numId="6" w16cid:durableId="1832286735">
    <w:abstractNumId w:val="5"/>
  </w:num>
  <w:num w:numId="7" w16cid:durableId="909921174">
    <w:abstractNumId w:val="0"/>
  </w:num>
  <w:num w:numId="8" w16cid:durableId="1533300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57"/>
    <w:rsid w:val="0000752A"/>
    <w:rsid w:val="000108D2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4704"/>
    <w:rsid w:val="001B160B"/>
    <w:rsid w:val="001E267E"/>
    <w:rsid w:val="00203213"/>
    <w:rsid w:val="002236D5"/>
    <w:rsid w:val="0023757B"/>
    <w:rsid w:val="00243756"/>
    <w:rsid w:val="00253CBD"/>
    <w:rsid w:val="0027193E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2FBA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D5532"/>
    <w:rsid w:val="005138CD"/>
    <w:rsid w:val="00524297"/>
    <w:rsid w:val="005273AD"/>
    <w:rsid w:val="00537559"/>
    <w:rsid w:val="00542F79"/>
    <w:rsid w:val="00552CAA"/>
    <w:rsid w:val="00572E23"/>
    <w:rsid w:val="00580FD9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1757"/>
    <w:rsid w:val="009230A7"/>
    <w:rsid w:val="00933EF6"/>
    <w:rsid w:val="009529EB"/>
    <w:rsid w:val="00973FF7"/>
    <w:rsid w:val="00975E79"/>
    <w:rsid w:val="009805B1"/>
    <w:rsid w:val="009B4B3C"/>
    <w:rsid w:val="009B55A3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AE7B39"/>
    <w:rsid w:val="00B017E5"/>
    <w:rsid w:val="00B03459"/>
    <w:rsid w:val="00B04123"/>
    <w:rsid w:val="00B06922"/>
    <w:rsid w:val="00B129DD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82C3E"/>
    <w:rsid w:val="00EA7A22"/>
    <w:rsid w:val="00EB74E8"/>
    <w:rsid w:val="00EC0F79"/>
    <w:rsid w:val="00EF0E02"/>
    <w:rsid w:val="00EF22EF"/>
    <w:rsid w:val="00F02E99"/>
    <w:rsid w:val="00F141EC"/>
    <w:rsid w:val="00F30552"/>
    <w:rsid w:val="00F419C0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14205"/>
  <w15:chartTrackingRefBased/>
  <w15:docId w15:val="{9AB89F80-6FE2-4136-9DBE-28814194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AE7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.i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ivi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63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DHIVIYA JANANI</dc:creator>
  <cp:keywords/>
  <dc:description/>
  <cp:lastModifiedBy>DHIVIYA JANANI</cp:lastModifiedBy>
  <cp:revision>1</cp:revision>
  <dcterms:created xsi:type="dcterms:W3CDTF">2025-09-12T13:55:00Z</dcterms:created>
  <dcterms:modified xsi:type="dcterms:W3CDTF">2025-09-12T14:58:00Z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