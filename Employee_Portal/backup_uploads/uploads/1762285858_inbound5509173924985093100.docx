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75A6B" w14:textId="669D80C5" w:rsidR="008115E5" w:rsidRDefault="005D61D5">
      <w:pPr>
        <w:pStyle w:val="Name"/>
      </w:pPr>
      <w:r>
        <w:t>SAnjeevkumar prasuram</w:t>
      </w:r>
    </w:p>
    <w:p w14:paraId="59D50894" w14:textId="333C45E2" w:rsidR="008115E5" w:rsidRDefault="003675A2" w:rsidP="003675A2">
      <w:pPr>
        <w:pStyle w:val="ContactInfo"/>
      </w:pPr>
      <w:r>
        <w:t>Mobile – 8122234671</w:t>
      </w:r>
    </w:p>
    <w:p w14:paraId="5CB6EF3B" w14:textId="241C6205" w:rsidR="008115E5" w:rsidRDefault="003F7DEA" w:rsidP="003F7DEA">
      <w:pPr>
        <w:pStyle w:val="ContactInfo"/>
      </w:pPr>
      <w:r>
        <w:t>Mail id: saidigitalssolutions267@gmail.com</w:t>
      </w:r>
      <w:r w:rsidR="00D2484F">
        <w:t>.</w:t>
      </w:r>
    </w:p>
    <w:sdt>
      <w:sdtPr>
        <w:id w:val="1728489637"/>
        <w:placeholder>
          <w:docPart w:val="6CDD96B996E4E94D8FDC87E227E5630E"/>
        </w:placeholder>
        <w:temporary/>
        <w:showingPlcHdr/>
        <w15:appearance w15:val="hidden"/>
      </w:sdtPr>
      <w:sdtEndPr/>
      <w:sdtContent>
        <w:p w14:paraId="71047FA0" w14:textId="77777777" w:rsidR="008115E5" w:rsidRDefault="00691927">
          <w:pPr>
            <w:pStyle w:val="Heading1"/>
          </w:pPr>
          <w:r>
            <w:t>Experience</w:t>
          </w:r>
        </w:p>
      </w:sdtContent>
    </w:sdt>
    <w:p w14:paraId="54A10B1E" w14:textId="17976A4B" w:rsidR="008115E5" w:rsidRDefault="003F6097">
      <w:proofErr w:type="spellStart"/>
      <w:r>
        <w:t>Savancys</w:t>
      </w:r>
      <w:proofErr w:type="spellEnd"/>
      <w:r>
        <w:t xml:space="preserve"> </w:t>
      </w:r>
      <w:proofErr w:type="spellStart"/>
      <w:r>
        <w:t>Texaa</w:t>
      </w:r>
      <w:proofErr w:type="spellEnd"/>
      <w:r>
        <w:t xml:space="preserve"> USA.</w:t>
      </w:r>
    </w:p>
    <w:p w14:paraId="4134709D" w14:textId="6B07193D" w:rsidR="008115E5" w:rsidRDefault="00C81651">
      <w:r>
        <w:t xml:space="preserve">US IT Recruiter- </w:t>
      </w:r>
      <w:r w:rsidR="00146DEF">
        <w:t xml:space="preserve">Remote. </w:t>
      </w:r>
    </w:p>
    <w:p w14:paraId="202789F7" w14:textId="46DD2D94" w:rsidR="00441721" w:rsidRDefault="00146DEF">
      <w:r>
        <w:t xml:space="preserve">From May 2020- </w:t>
      </w:r>
      <w:r w:rsidR="00441721">
        <w:t>Nov 2023.</w:t>
      </w:r>
    </w:p>
    <w:p w14:paraId="57084CF8" w14:textId="42A727C3" w:rsidR="008115E5" w:rsidRDefault="00441721">
      <w:pPr>
        <w:pStyle w:val="ListBullet"/>
      </w:pPr>
      <w:r>
        <w:t>I</w:t>
      </w:r>
      <w:r w:rsidR="00E15518">
        <w:t xml:space="preserve"> Worked for recruiting suitable candidates </w:t>
      </w:r>
      <w:r w:rsidR="00F34E10">
        <w:t xml:space="preserve">as per the client requirements. </w:t>
      </w:r>
    </w:p>
    <w:p w14:paraId="0D523754" w14:textId="7169B148" w:rsidR="00F34E10" w:rsidRDefault="008140B0">
      <w:pPr>
        <w:pStyle w:val="ListBullet"/>
      </w:pPr>
      <w:r>
        <w:t xml:space="preserve">Co-ordinating with client </w:t>
      </w:r>
      <w:r w:rsidR="00EB22D2">
        <w:t xml:space="preserve">&amp; </w:t>
      </w:r>
      <w:r w:rsidR="009A5303">
        <w:t xml:space="preserve">Consultants </w:t>
      </w:r>
    </w:p>
    <w:p w14:paraId="240B98ED" w14:textId="42C4CE85" w:rsidR="00EB22D2" w:rsidRDefault="00EB22D2">
      <w:pPr>
        <w:pStyle w:val="ListBullet"/>
      </w:pPr>
      <w:r>
        <w:t xml:space="preserve">Finding vacancies from direct  client &amp; implement partner </w:t>
      </w:r>
    </w:p>
    <w:p w14:paraId="1DFF461E" w14:textId="5B90404A" w:rsidR="009A5303" w:rsidRDefault="001025EB">
      <w:pPr>
        <w:pStyle w:val="ListBullet"/>
      </w:pPr>
      <w:r>
        <w:t xml:space="preserve">Verification of the CV </w:t>
      </w:r>
      <w:r w:rsidR="00D23E82">
        <w:t xml:space="preserve">&amp; Vendors credibility </w:t>
      </w:r>
      <w:r w:rsidR="00C56518">
        <w:t xml:space="preserve">assessment. </w:t>
      </w:r>
    </w:p>
    <w:p w14:paraId="27DCAE43" w14:textId="6CD9089F" w:rsidR="00C56518" w:rsidRDefault="00C56518">
      <w:pPr>
        <w:pStyle w:val="ListBullet"/>
      </w:pPr>
      <w:r>
        <w:t xml:space="preserve">Apart from </w:t>
      </w:r>
      <w:r w:rsidR="00F001F2">
        <w:t>this I got nearly 20+ years of</w:t>
      </w:r>
    </w:p>
    <w:p w14:paraId="168497E1" w14:textId="75AFC7E2" w:rsidR="00F001F2" w:rsidRDefault="00666B4F" w:rsidP="00666B4F">
      <w:pPr>
        <w:pStyle w:val="ListBullet"/>
        <w:numPr>
          <w:ilvl w:val="0"/>
          <w:numId w:val="0"/>
        </w:numPr>
        <w:ind w:left="216"/>
      </w:pPr>
      <w:r>
        <w:t xml:space="preserve">Experience in diversified fields from Marketing rep </w:t>
      </w:r>
      <w:r w:rsidR="00383319">
        <w:t xml:space="preserve">to Brand Manager &amp; Office </w:t>
      </w:r>
    </w:p>
    <w:p w14:paraId="1ABCF6E5" w14:textId="093142CC" w:rsidR="00F76ED2" w:rsidRDefault="00F76ED2" w:rsidP="00666B4F">
      <w:pPr>
        <w:pStyle w:val="ListBullet"/>
        <w:numPr>
          <w:ilvl w:val="0"/>
          <w:numId w:val="0"/>
        </w:numPr>
        <w:ind w:left="216"/>
      </w:pPr>
      <w:r>
        <w:t>Admin.</w:t>
      </w:r>
    </w:p>
    <w:sdt>
      <w:sdtPr>
        <w:id w:val="720946933"/>
        <w:placeholder>
          <w:docPart w:val="DB25E0200D0DA142B1C8B40779EC2651"/>
        </w:placeholder>
        <w:temporary/>
        <w:showingPlcHdr/>
        <w15:appearance w15:val="hidden"/>
      </w:sdtPr>
      <w:sdtEndPr/>
      <w:sdtContent>
        <w:p w14:paraId="747D9D9B" w14:textId="77777777" w:rsidR="008115E5" w:rsidRDefault="00691927">
          <w:pPr>
            <w:pStyle w:val="Heading1"/>
          </w:pPr>
          <w:r>
            <w:t>Education</w:t>
          </w:r>
        </w:p>
      </w:sdtContent>
    </w:sdt>
    <w:p w14:paraId="12144982" w14:textId="66BC66D7" w:rsidR="008115E5" w:rsidRDefault="00F76ED2">
      <w:r>
        <w:t>Diploma</w:t>
      </w:r>
      <w:r w:rsidR="00A321A0">
        <w:t xml:space="preserve"> : </w:t>
      </w:r>
      <w:r w:rsidR="00FD6CEC">
        <w:t>EEE</w:t>
      </w:r>
    </w:p>
    <w:p w14:paraId="095B558B" w14:textId="245F685F" w:rsidR="00FD6CEC" w:rsidRDefault="00D51C3C">
      <w:r>
        <w:t xml:space="preserve">Languages: </w:t>
      </w:r>
      <w:r w:rsidR="009139FB">
        <w:t xml:space="preserve">English  Tamil Read &amp; write </w:t>
      </w:r>
      <w:r w:rsidR="00884735">
        <w:t xml:space="preserve">(Got fluency </w:t>
      </w:r>
      <w:r w:rsidR="00714C0C">
        <w:t>in both languages)</w:t>
      </w:r>
    </w:p>
    <w:p w14:paraId="0B4B6965" w14:textId="0D2CE682" w:rsidR="00714C0C" w:rsidRDefault="00714C0C">
      <w:proofErr w:type="spellStart"/>
      <w:r>
        <w:t>Hindi,</w:t>
      </w:r>
      <w:r w:rsidR="00C33BBE">
        <w:t>Telugu</w:t>
      </w:r>
      <w:proofErr w:type="spellEnd"/>
      <w:r w:rsidR="00C33BBE">
        <w:t xml:space="preserve">&amp; Malayalam Known languages Kannada  </w:t>
      </w:r>
      <w:proofErr w:type="spellStart"/>
      <w:r w:rsidR="008A357C">
        <w:t>thoda</w:t>
      </w:r>
      <w:proofErr w:type="spellEnd"/>
      <w:r w:rsidR="00C33BBE">
        <w:t xml:space="preserve"> </w:t>
      </w:r>
      <w:proofErr w:type="spellStart"/>
      <w:r w:rsidR="00C33BBE">
        <w:t>kothuaiythu</w:t>
      </w:r>
      <w:proofErr w:type="spellEnd"/>
      <w:r w:rsidR="00C33BBE">
        <w:t>.</w:t>
      </w:r>
    </w:p>
    <w:p w14:paraId="2F54BFFE" w14:textId="292EBE45" w:rsidR="008115E5" w:rsidRDefault="008115E5">
      <w:pPr>
        <w:pStyle w:val="Heading1"/>
      </w:pPr>
    </w:p>
    <w:p w14:paraId="44695F45" w14:textId="792FAA3D" w:rsidR="008115E5" w:rsidRDefault="00426BD9">
      <w:pPr>
        <w:pStyle w:val="ListBullet"/>
      </w:pPr>
      <w:r>
        <w:t>I adopt to any situation &amp; a fast learner</w:t>
      </w:r>
    </w:p>
    <w:p w14:paraId="49BAA083" w14:textId="26595A83" w:rsidR="00437DA7" w:rsidRDefault="00437DA7" w:rsidP="00437DA7">
      <w:pPr>
        <w:pStyle w:val="ListBullet"/>
        <w:numPr>
          <w:ilvl w:val="0"/>
          <w:numId w:val="0"/>
        </w:numPr>
        <w:ind w:left="216"/>
      </w:pPr>
      <w:r>
        <w:t>Of new skills.</w:t>
      </w:r>
    </w:p>
    <w:p w14:paraId="0027B943" w14:textId="084F3197" w:rsidR="00437DA7" w:rsidRDefault="00437DA7" w:rsidP="00437DA7">
      <w:pPr>
        <w:pStyle w:val="ListBullet"/>
        <w:numPr>
          <w:ilvl w:val="0"/>
          <w:numId w:val="0"/>
        </w:numPr>
        <w:ind w:left="216"/>
      </w:pPr>
      <w:r>
        <w:t xml:space="preserve">Trouble suiting , </w:t>
      </w:r>
      <w:r w:rsidR="00C23D57">
        <w:t>risk management and</w:t>
      </w:r>
    </w:p>
    <w:p w14:paraId="427C6325" w14:textId="335E155E" w:rsidR="00C23D57" w:rsidRDefault="00C23D57" w:rsidP="00437DA7">
      <w:pPr>
        <w:pStyle w:val="ListBullet"/>
        <w:numPr>
          <w:ilvl w:val="0"/>
          <w:numId w:val="0"/>
        </w:numPr>
        <w:ind w:left="216"/>
      </w:pPr>
      <w:r>
        <w:t xml:space="preserve">Dialogue </w:t>
      </w:r>
      <w:r w:rsidR="00560748">
        <w:t xml:space="preserve">debates with vendors </w:t>
      </w:r>
      <w:r w:rsidR="00EA1E72">
        <w:t xml:space="preserve">and Consultants are handled with </w:t>
      </w:r>
      <w:r w:rsidR="00DC08A8">
        <w:t xml:space="preserve">amicable ways. </w:t>
      </w:r>
    </w:p>
    <w:p w14:paraId="0EF85415" w14:textId="22593515" w:rsidR="004676B6" w:rsidRDefault="004676B6" w:rsidP="00437DA7">
      <w:pPr>
        <w:pStyle w:val="ListBullet"/>
        <w:numPr>
          <w:ilvl w:val="0"/>
          <w:numId w:val="0"/>
        </w:numPr>
        <w:ind w:left="216"/>
      </w:pPr>
      <w:r>
        <w:t xml:space="preserve">I hope to start a new </w:t>
      </w:r>
      <w:r w:rsidR="00D02B54">
        <w:t xml:space="preserve">beginning </w:t>
      </w:r>
      <w:r w:rsidR="007F4DDD">
        <w:t xml:space="preserve">with your concern </w:t>
      </w:r>
      <w:r w:rsidR="005A533C">
        <w:t>if offered suitable role.</w:t>
      </w:r>
    </w:p>
    <w:p w14:paraId="61B9D11A" w14:textId="221301F7" w:rsidR="00D02B54" w:rsidRDefault="00D02B54" w:rsidP="00D02B54">
      <w:pPr>
        <w:pStyle w:val="ListBullet"/>
        <w:numPr>
          <w:ilvl w:val="0"/>
          <w:numId w:val="0"/>
        </w:numPr>
        <w:ind w:left="216"/>
      </w:pPr>
      <w:r>
        <w:t xml:space="preserve">Feel free to ping Or </w:t>
      </w:r>
      <w:r w:rsidR="00BF6282">
        <w:t xml:space="preserve">mail any further details required. </w:t>
      </w:r>
    </w:p>
    <w:p w14:paraId="5047D0E7" w14:textId="5817229C" w:rsidR="00B74D4A" w:rsidRDefault="00B74D4A" w:rsidP="00D02B54">
      <w:pPr>
        <w:pStyle w:val="ListBullet"/>
        <w:numPr>
          <w:ilvl w:val="0"/>
          <w:numId w:val="0"/>
        </w:numPr>
        <w:ind w:left="216"/>
      </w:pPr>
      <w:r>
        <w:t xml:space="preserve">Regards &amp; </w:t>
      </w:r>
      <w:proofErr w:type="spellStart"/>
      <w:r>
        <w:t>Gracias</w:t>
      </w:r>
      <w:proofErr w:type="spellEnd"/>
      <w:r>
        <w:t xml:space="preserve"> </w:t>
      </w:r>
    </w:p>
    <w:p w14:paraId="7653FE4C" w14:textId="563BBC0B" w:rsidR="00B74D4A" w:rsidRDefault="00B74D4A" w:rsidP="00D02B54">
      <w:pPr>
        <w:pStyle w:val="ListBullet"/>
        <w:numPr>
          <w:ilvl w:val="0"/>
          <w:numId w:val="0"/>
        </w:numPr>
        <w:ind w:left="216"/>
      </w:pPr>
      <w:proofErr w:type="spellStart"/>
      <w:r>
        <w:t>SanjeevKumar</w:t>
      </w:r>
      <w:proofErr w:type="spellEnd"/>
      <w:r>
        <w:t xml:space="preserve"> </w:t>
      </w:r>
      <w:proofErr w:type="spellStart"/>
      <w:r w:rsidR="00417332">
        <w:t>prasuram</w:t>
      </w:r>
      <w:proofErr w:type="spellEnd"/>
      <w:r w:rsidR="00417332">
        <w:t>.</w:t>
      </w:r>
    </w:p>
    <w:p w14:paraId="2C8FB94A" w14:textId="3A84043C" w:rsidR="00417332" w:rsidRDefault="00417332" w:rsidP="00D02B54">
      <w:pPr>
        <w:pStyle w:val="ListBullet"/>
        <w:numPr>
          <w:ilvl w:val="0"/>
          <w:numId w:val="0"/>
        </w:numPr>
        <w:ind w:left="216"/>
      </w:pPr>
      <w:r>
        <w:t xml:space="preserve">Chennai, </w:t>
      </w:r>
      <w:proofErr w:type="spellStart"/>
      <w:r>
        <w:t>Porur</w:t>
      </w:r>
      <w:proofErr w:type="spellEnd"/>
      <w:r>
        <w:t>.</w:t>
      </w:r>
    </w:p>
    <w:p w14:paraId="2D8CC045" w14:textId="5E06774E" w:rsidR="00145C5D" w:rsidRDefault="00145C5D" w:rsidP="00D02B54">
      <w:pPr>
        <w:pStyle w:val="ListBullet"/>
        <w:numPr>
          <w:ilvl w:val="0"/>
          <w:numId w:val="0"/>
        </w:numPr>
        <w:ind w:left="216"/>
      </w:pPr>
      <w:r>
        <w:t xml:space="preserve">Tamil </w:t>
      </w:r>
      <w:proofErr w:type="spellStart"/>
      <w:r>
        <w:t>nadu</w:t>
      </w:r>
      <w:proofErr w:type="spellEnd"/>
      <w:r>
        <w:t>.</w:t>
      </w:r>
    </w:p>
    <w:p w14:paraId="7A98D34F" w14:textId="490C479C" w:rsidR="00145C5D" w:rsidRDefault="00145C5D" w:rsidP="00D02B54">
      <w:pPr>
        <w:pStyle w:val="ListBullet"/>
        <w:numPr>
          <w:ilvl w:val="0"/>
          <w:numId w:val="0"/>
        </w:numPr>
        <w:ind w:left="216"/>
      </w:pPr>
      <w:r>
        <w:t>Note: Sent from</w:t>
      </w:r>
      <w:r w:rsidR="0084625C">
        <w:t xml:space="preserve"> mobile </w:t>
      </w:r>
    </w:p>
    <w:sectPr w:rsidR="00145C5D" w:rsidSect="00691927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6DF7A" w14:textId="77777777" w:rsidR="005D61D5" w:rsidRDefault="005D61D5">
      <w:r>
        <w:separator/>
      </w:r>
    </w:p>
  </w:endnote>
  <w:endnote w:type="continuationSeparator" w:id="0">
    <w:p w14:paraId="28B9E0AC" w14:textId="77777777" w:rsidR="005D61D5" w:rsidRDefault="005D6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00"/>
    <w:family w:val="swiss"/>
    <w:pitch w:val="variable"/>
    <w:sig w:usb0="81000007" w:usb1="00000002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7454C" w14:textId="77777777" w:rsidR="008115E5" w:rsidRDefault="0069192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2692B" w14:textId="77777777" w:rsidR="005D61D5" w:rsidRDefault="005D61D5">
      <w:r>
        <w:separator/>
      </w:r>
    </w:p>
  </w:footnote>
  <w:footnote w:type="continuationSeparator" w:id="0">
    <w:p w14:paraId="42E9EE28" w14:textId="77777777" w:rsidR="005D61D5" w:rsidRDefault="005D6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521B3" w14:textId="77777777" w:rsidR="008115E5" w:rsidRDefault="00691927">
    <w:r>
      <w:rPr>
        <w:noProof/>
        <w:lang w:eastAsia="zh-TW" w:bidi="hi-IN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5AAA693" wp14:editId="0EC53E9B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21072396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C8F5" w14:textId="77777777" w:rsidR="008115E5" w:rsidRDefault="00691927">
    <w:r>
      <w:rPr>
        <w:noProof/>
        <w:lang w:eastAsia="zh-TW" w:bidi="hi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FFF74AF" wp14:editId="462C362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925D161" w14:textId="77777777" w:rsidR="008115E5" w:rsidRDefault="008115E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3FFF74AF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">
              <v:shape id="Frame 5" o:spid="_x0000_s1027" style="position:absolute;left:1333;width:73152;height:96012;visibility:visible;mso-wrap-style:square;v-text-anchor:middle" coordsize="7315200,960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2925D161" w14:textId="77777777" w:rsidR="008115E5" w:rsidRDefault="008115E5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319266">
    <w:abstractNumId w:val="9"/>
  </w:num>
  <w:num w:numId="2" w16cid:durableId="1475297473">
    <w:abstractNumId w:val="11"/>
  </w:num>
  <w:num w:numId="3" w16cid:durableId="639923078">
    <w:abstractNumId w:val="10"/>
  </w:num>
  <w:num w:numId="4" w16cid:durableId="2126804381">
    <w:abstractNumId w:val="7"/>
  </w:num>
  <w:num w:numId="5" w16cid:durableId="693578025">
    <w:abstractNumId w:val="6"/>
  </w:num>
  <w:num w:numId="6" w16cid:durableId="1412313147">
    <w:abstractNumId w:val="5"/>
  </w:num>
  <w:num w:numId="7" w16cid:durableId="510148903">
    <w:abstractNumId w:val="4"/>
  </w:num>
  <w:num w:numId="8" w16cid:durableId="1068308725">
    <w:abstractNumId w:val="8"/>
  </w:num>
  <w:num w:numId="9" w16cid:durableId="672924789">
    <w:abstractNumId w:val="3"/>
  </w:num>
  <w:num w:numId="10" w16cid:durableId="274945996">
    <w:abstractNumId w:val="2"/>
  </w:num>
  <w:num w:numId="11" w16cid:durableId="642395359">
    <w:abstractNumId w:val="1"/>
  </w:num>
  <w:num w:numId="12" w16cid:durableId="1869561608">
    <w:abstractNumId w:val="0"/>
  </w:num>
  <w:num w:numId="13" w16cid:durableId="13709554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attachedTemplate r:id="rId1"/>
  <w:revisionView w:inkAnnotations="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D5"/>
    <w:rsid w:val="001025EB"/>
    <w:rsid w:val="00145C5D"/>
    <w:rsid w:val="00146DEF"/>
    <w:rsid w:val="003675A2"/>
    <w:rsid w:val="00383319"/>
    <w:rsid w:val="003A62C3"/>
    <w:rsid w:val="003F6097"/>
    <w:rsid w:val="003F7DEA"/>
    <w:rsid w:val="00417332"/>
    <w:rsid w:val="00426BD9"/>
    <w:rsid w:val="00437DA7"/>
    <w:rsid w:val="00441721"/>
    <w:rsid w:val="004676B6"/>
    <w:rsid w:val="00560748"/>
    <w:rsid w:val="005A533C"/>
    <w:rsid w:val="005D61D5"/>
    <w:rsid w:val="00666B4F"/>
    <w:rsid w:val="00691927"/>
    <w:rsid w:val="00714C0C"/>
    <w:rsid w:val="007F4DDD"/>
    <w:rsid w:val="008115E5"/>
    <w:rsid w:val="008140B0"/>
    <w:rsid w:val="0084625C"/>
    <w:rsid w:val="00884735"/>
    <w:rsid w:val="008A357C"/>
    <w:rsid w:val="009139FB"/>
    <w:rsid w:val="009A5303"/>
    <w:rsid w:val="00A321A0"/>
    <w:rsid w:val="00B74D4A"/>
    <w:rsid w:val="00BF6282"/>
    <w:rsid w:val="00C23D57"/>
    <w:rsid w:val="00C33BBE"/>
    <w:rsid w:val="00C56518"/>
    <w:rsid w:val="00C81651"/>
    <w:rsid w:val="00D02B54"/>
    <w:rsid w:val="00D23E82"/>
    <w:rsid w:val="00D2484F"/>
    <w:rsid w:val="00D51C3C"/>
    <w:rsid w:val="00DC08A8"/>
    <w:rsid w:val="00E15518"/>
    <w:rsid w:val="00EA1E72"/>
    <w:rsid w:val="00EB22D2"/>
    <w:rsid w:val="00EF7CD5"/>
    <w:rsid w:val="00F001F2"/>
    <w:rsid w:val="00F34E10"/>
    <w:rsid w:val="00F76ED2"/>
    <w:rsid w:val="00F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EA8BB"/>
  <w15:chartTrackingRefBased/>
  <w15:docId w15:val="{F2D5BBEA-6167-D749-B529-1CFD5D19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C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character" w:styleId="Hyperlink">
    <w:name w:val="Hyperlink"/>
    <w:basedOn w:val="DefaultParagraphFont"/>
    <w:uiPriority w:val="99"/>
    <w:unhideWhenUsed/>
    <w:rsid w:val="003F7DEA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02ADC81C-D694-4145-A89E-9AE66EF545AA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CDD96B996E4E94D8FDC87E227E56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64E80-41D4-2E4E-903A-7DBAF4CC55DA}"/>
      </w:docPartPr>
      <w:docPartBody>
        <w:p w:rsidR="00000000" w:rsidRDefault="000A6F23">
          <w:pPr>
            <w:pStyle w:val="6CDD96B996E4E94D8FDC87E227E5630E"/>
          </w:pPr>
          <w:r>
            <w:t>Experience</w:t>
          </w:r>
        </w:p>
      </w:docPartBody>
    </w:docPart>
    <w:docPart>
      <w:docPartPr>
        <w:name w:val="DB25E0200D0DA142B1C8B40779EC2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6ACD0-1EDE-2043-905C-72C864FA18F6}"/>
      </w:docPartPr>
      <w:docPartBody>
        <w:p w:rsidR="00000000" w:rsidRDefault="000A6F23">
          <w:pPr>
            <w:pStyle w:val="DB25E0200D0DA142B1C8B40779EC2651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00"/>
    <w:family w:val="swiss"/>
    <w:pitch w:val="variable"/>
    <w:sig w:usb0="81000007" w:usb1="00000002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71787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592FB007B737469DF8904BEF41D769">
    <w:name w:val="B2592FB007B737469DF8904BEF41D769"/>
  </w:style>
  <w:style w:type="paragraph" w:customStyle="1" w:styleId="825B57BA757D2741B09D02987B125992">
    <w:name w:val="825B57BA757D2741B09D02987B125992"/>
  </w:style>
  <w:style w:type="paragraph" w:customStyle="1" w:styleId="15A078F77F69294BBFF6C364DAD05D4B">
    <w:name w:val="15A078F77F69294BBFF6C364DAD05D4B"/>
  </w:style>
  <w:style w:type="paragraph" w:customStyle="1" w:styleId="3495B0997E3FC641A37AC34F9B94B9AD">
    <w:name w:val="3495B0997E3FC641A37AC34F9B94B9AD"/>
  </w:style>
  <w:style w:type="paragraph" w:customStyle="1" w:styleId="6CDD96B996E4E94D8FDC87E227E5630E">
    <w:name w:val="6CDD96B996E4E94D8FDC87E227E5630E"/>
  </w:style>
  <w:style w:type="paragraph" w:customStyle="1" w:styleId="2AE24406E607EC4497909B52047581A4">
    <w:name w:val="2AE24406E607EC4497909B52047581A4"/>
  </w:style>
  <w:style w:type="paragraph" w:customStyle="1" w:styleId="AA2796FD0B8768429315BA4D6E3D052F">
    <w:name w:val="AA2796FD0B8768429315BA4D6E3D052F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eastAsia="ja-JP"/>
      <w14:ligatures w14:val="none"/>
    </w:rPr>
  </w:style>
  <w:style w:type="paragraph" w:customStyle="1" w:styleId="3EEF6EF0FA32974CA2933A5BE8BD82E9">
    <w:name w:val="3EEF6EF0FA32974CA2933A5BE8BD82E9"/>
  </w:style>
  <w:style w:type="paragraph" w:customStyle="1" w:styleId="DB25E0200D0DA142B1C8B40779EC2651">
    <w:name w:val="DB25E0200D0DA142B1C8B40779EC2651"/>
  </w:style>
  <w:style w:type="paragraph" w:customStyle="1" w:styleId="4C2FBA6BFC9DC54DB2751332498073AA">
    <w:name w:val="4C2FBA6BFC9DC54DB2751332498073AA"/>
  </w:style>
  <w:style w:type="paragraph" w:customStyle="1" w:styleId="83899DF99779394E88013BF7898EAE0D">
    <w:name w:val="83899DF99779394E88013BF7898EAE0D"/>
  </w:style>
  <w:style w:type="paragraph" w:customStyle="1" w:styleId="6EA79ACD04C87047B10CBD38DAD0F95B">
    <w:name w:val="6EA79ACD04C87047B10CBD38DAD0F9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1BC31-05A1-4862-8BF6-6BE04D84EAD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{02ADC81C-D694-4145-A89E-9AE66EF545AA}tf50002018.dotx</Template>
  <TotalTime>2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saidigitalssolutions267@gmail.com</dc:creator>
  <cp:keywords/>
  <dc:description/>
  <cp:lastModifiedBy>saidigitalssolutions267@gmail.com</cp:lastModifiedBy>
  <cp:revision>2</cp:revision>
  <dcterms:created xsi:type="dcterms:W3CDTF">2024-04-15T07:50:00Z</dcterms:created>
  <dcterms:modified xsi:type="dcterms:W3CDTF">2024-04-15T07:50:00Z</dcterms:modified>
</cp:coreProperties>
</file>